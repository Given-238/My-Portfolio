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mc:Ignorable="w14 w15 w16se w16cid w16 w16cex w16sdtdh w16du wp14">
  <w:body>
    <w:p w:rsidR="0084569D" w:rsidP="0084569D" w:rsidRDefault="0084569D" w14:paraId="3E880E35" w14:textId="77777777">
      <w:pPr>
        <w:pStyle w:val="ImagePlaceholder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4864" behindDoc="1" locked="1" layoutInCell="1" allowOverlap="1" wp14:anchorId="2C75E017" wp14:editId="41229A10">
                <wp:simplePos x="0" y="0"/>
                <wp:positionH relativeFrom="column">
                  <wp:posOffset>-680720</wp:posOffset>
                </wp:positionH>
                <wp:positionV relativeFrom="paragraph">
                  <wp:posOffset>-619125</wp:posOffset>
                </wp:positionV>
                <wp:extent cx="7772400" cy="1911096"/>
                <wp:effectExtent l="0" t="0" r="0" b="0"/>
                <wp:wrapNone/>
                <wp:docPr id="1609007532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911096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style="position:absolute;margin-left:-53.6pt;margin-top:-48.75pt;width:612pt;height:150.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e5d2c2 [1301]" stroked="f" strokeweight="1pt" w14:anchorId="040C27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">
                <w10:anchorlock/>
              </v:rect>
            </w:pict>
          </mc:Fallback>
        </mc:AlternateContent>
      </w:r>
    </w:p>
    <w:p w:rsidRPr="00C018B3" w:rsidR="004F03F5" w:rsidP="00C018B3" w:rsidRDefault="00C018B3" w14:paraId="0495E225" w14:textId="171CC51E">
      <w:pPr>
        <w:pStyle w:val="Title"/>
      </w:pPr>
      <w:r w:rsidR="46A1A0EC">
        <w:rPr/>
        <w:t>Given Chauke</w:t>
      </w:r>
    </w:p>
    <w:p w:rsidR="004F03F5" w:rsidP="004F03F5" w:rsidRDefault="004F03F5" w14:paraId="05116595" w14:noSpellErr="1" w14:textId="3AB8FF15">
      <w:pPr>
        <w:pStyle w:val="Subtitle"/>
      </w:pPr>
    </w:p>
    <w:tbl>
      <w:tblPr>
        <w:tblW w:w="10155" w:type="dxa"/>
        <w:tblCellMar>
          <w:top w:w="320" w:type="dxa"/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216"/>
        <w:gridCol w:w="3345"/>
        <w:gridCol w:w="144"/>
        <w:gridCol w:w="6450"/>
      </w:tblGrid>
      <w:tr w:rsidR="00A24B78" w:rsidTr="1AB63DD6" w14:paraId="35FEAD36" w14:textId="77777777">
        <w:trPr>
          <w:trHeight w:val="1890"/>
        </w:trPr>
        <w:tc>
          <w:tcPr>
            <w:tcW w:w="216" w:type="dxa"/>
            <w:tcMar/>
          </w:tcPr>
          <w:p w:rsidRPr="00065553" w:rsidR="00A24B78" w:rsidP="00A24B78" w:rsidRDefault="00A24B78" w14:paraId="0772CB31" w14:textId="77777777"/>
        </w:tc>
        <w:tc>
          <w:tcPr>
            <w:tcW w:w="3345" w:type="dxa"/>
            <w:tcBorders>
              <w:right w:val="single" w:color="D8BCA4" w:themeColor="accent2" w:themeTint="99" w:sz="8" w:space="0"/>
            </w:tcBorders>
            <w:tcMar/>
          </w:tcPr>
          <w:p w:rsidRPr="00CE7496" w:rsidR="00A24B78" w:rsidP="00CE7496" w:rsidRDefault="00000000" w14:paraId="59E9C3E8" w14:textId="77777777">
            <w:pPr>
              <w:pStyle w:val="Heading1"/>
            </w:pPr>
            <w:sdt>
              <w:sdtPr>
                <w:id w:val="-203956741"/>
                <w:placeholder>
                  <w:docPart w:val="473B300CA6674061A93139E2B64145B5"/>
                </w:placeholder>
                <w:temporary/>
                <w:showingPlcHdr/>
                <w15:appearance w15:val="hidden"/>
              </w:sdtPr>
              <w:sdtContent>
                <w:r w:rsidRPr="00CE7496" w:rsidR="00CE7496">
                  <w:t>Contact</w:t>
                </w:r>
              </w:sdtContent>
            </w:sdt>
          </w:p>
          <w:p w:rsidR="00C018B3" w:rsidP="00CE7496" w:rsidRDefault="00C018B3" w14:paraId="08F95C03" w14:textId="0A494D1C">
            <w:r w:rsidR="46A1A0EC">
              <w:rPr/>
              <w:t xml:space="preserve">15131 </w:t>
            </w:r>
            <w:r w:rsidR="42430BCD">
              <w:rPr/>
              <w:t>Moku Street</w:t>
            </w:r>
          </w:p>
          <w:p w:rsidR="00C018B3" w:rsidP="00CE7496" w:rsidRDefault="00C018B3" w14:paraId="7CB420CD" w14:textId="77777777">
            <w:r>
              <w:t>Soshanguve South</w:t>
            </w:r>
          </w:p>
          <w:p w:rsidR="00C018B3" w:rsidP="00CE7496" w:rsidRDefault="00C018B3" w14:paraId="6137D90C" w14:textId="77777777">
            <w:r>
              <w:t>0152</w:t>
            </w:r>
          </w:p>
          <w:p w:rsidR="00A24B78" w:rsidP="00CE7496" w:rsidRDefault="00583D89" w14:paraId="31F405C1" w14:textId="4D69E775">
            <w:r w:rsidR="6F4561AF">
              <w:rPr/>
              <w:t xml:space="preserve">+27 </w:t>
            </w:r>
            <w:r w:rsidR="6CF7694A">
              <w:rPr/>
              <w:t>64 674 1239</w:t>
            </w:r>
          </w:p>
          <w:p w:rsidR="00A24B78" w:rsidP="00137C2D" w:rsidRDefault="00C018B3" w14:noSpellErr="1" w14:paraId="54E244DA" w14:textId="646F8A51">
            <w:hyperlink r:id="R9d3b84c8ae5c46ad">
              <w:r w:rsidRPr="1AB63DD6" w:rsidR="46A1A0EC">
                <w:rPr>
                  <w:rStyle w:val="Hyperlink"/>
                </w:rPr>
                <w:t>chaukegiven238@icloud.com</w:t>
              </w:r>
            </w:hyperlink>
          </w:p>
          <w:p w:rsidR="00A24B78" w:rsidP="00137C2D" w:rsidRDefault="00C018B3" w14:paraId="1A9706AB" w14:textId="2DD9A639">
            <w:r w:rsidR="2E4B5DAD">
              <w:rPr/>
              <w:t xml:space="preserve">Portfolio: </w:t>
            </w:r>
            <w:hyperlink r:id="Rc2ded0202d124b98">
              <w:r w:rsidRPr="1AB63DD6" w:rsidR="2E4B5DAD">
                <w:rPr>
                  <w:rStyle w:val="Hyperlink"/>
                </w:rPr>
                <w:t>https://Given-238.github.io</w:t>
              </w:r>
            </w:hyperlink>
          </w:p>
          <w:p w:rsidR="00A24B78" w:rsidP="1AB63DD6" w:rsidRDefault="00C018B3" w14:paraId="44A625B0" w14:textId="6EC5A3A0">
            <w:pPr>
              <w:pStyle w:val="Normal"/>
            </w:pPr>
          </w:p>
        </w:tc>
        <w:tc>
          <w:tcPr>
            <w:tcW w:w="144" w:type="dxa"/>
            <w:tcBorders>
              <w:left w:val="single" w:color="D8BCA4" w:themeColor="accent2" w:themeTint="99" w:sz="8" w:space="0"/>
            </w:tcBorders>
            <w:tcMar/>
          </w:tcPr>
          <w:p w:rsidR="00A24B78" w:rsidP="00065553" w:rsidRDefault="00A24B78" w14:paraId="3500AC20" w14:textId="77777777"/>
        </w:tc>
        <w:tc>
          <w:tcPr>
            <w:tcW w:w="6450" w:type="dxa"/>
            <w:tcBorders>
              <w:bottom w:val="single" w:color="D8BCA4" w:themeColor="accent2" w:themeTint="99" w:sz="8" w:space="0"/>
            </w:tcBorders>
            <w:tcMar/>
          </w:tcPr>
          <w:p w:rsidRPr="00A24B78" w:rsidR="00A24B78" w:rsidP="00A24B78" w:rsidRDefault="00000000" w14:paraId="75D823A2" w14:textId="77777777">
            <w:pPr>
              <w:pStyle w:val="Heading1"/>
            </w:pPr>
            <w:sdt>
              <w:sdtPr>
                <w:id w:val="425542482"/>
                <w:placeholder>
                  <w:docPart w:val="00622EE993934B189FC1EE10189BB577"/>
                </w:placeholder>
                <w:temporary/>
                <w:showingPlcHdr/>
                <w15:appearance w15:val="hidden"/>
              </w:sdtPr>
              <w:sdtContent>
                <w:r w:rsidRPr="00A24B78" w:rsidR="00A24B78">
                  <w:t>Profile</w:t>
                </w:r>
              </w:sdtContent>
            </w:sdt>
          </w:p>
          <w:p w:rsidRPr="00311FD2" w:rsidR="00A24B78" w:rsidP="00311FD2" w:rsidRDefault="00C018B3" w14:paraId="7FDC0026" w14:textId="7C798F22">
            <w:r>
              <w:t xml:space="preserve">Quick learner with academic abilities and technical knowledge to succeed in different roles. Ready to expand </w:t>
            </w:r>
            <w:proofErr w:type="gramStart"/>
            <w:r>
              <w:t>horizons</w:t>
            </w:r>
            <w:proofErr w:type="gramEnd"/>
            <w:r>
              <w:t xml:space="preserve"> with additional knowledge and abilities to gain from training and experience. Always ready to help others and use my abilities to support team goals.</w:t>
            </w:r>
          </w:p>
        </w:tc>
      </w:tr>
      <w:tr w:rsidR="00CE7496" w:rsidTr="1AB63DD6" w14:paraId="15B7F5D1" w14:textId="77777777">
        <w:trPr>
          <w:trHeight w:val="8651"/>
        </w:trPr>
        <w:tc>
          <w:tcPr>
            <w:tcW w:w="216" w:type="dxa"/>
            <w:tcMar/>
          </w:tcPr>
          <w:p w:rsidRPr="00065553" w:rsidR="00CE7496" w:rsidP="0033248B" w:rsidRDefault="00CE7496" w14:paraId="0647D0C1" w14:textId="77777777"/>
        </w:tc>
        <w:tc>
          <w:tcPr>
            <w:tcW w:w="3345" w:type="dxa"/>
            <w:tcBorders>
              <w:right w:val="single" w:color="D8BCA4" w:themeColor="accent2" w:themeTint="99" w:sz="8" w:space="0"/>
            </w:tcBorders>
            <w:tcMar/>
          </w:tcPr>
          <w:p w:rsidR="00583D89" w:rsidP="1AB63DD6" w:rsidRDefault="00583D89" w14:paraId="7A36504E" w14:textId="322A396B">
            <w:pPr>
              <w:pStyle w:val="Heading1"/>
            </w:pPr>
            <w:sdt>
              <w:sdtPr>
                <w:id w:val="150179177"/>
                <w15:appearance w15:val="hidden"/>
                <w:temporary/>
                <w:showingPlcHdr/>
                <w:placeholder>
                  <w:docPart w:val="5D558721B4E44AC98BCDBDAC6C9CA204"/>
                </w:placeholder>
              </w:sdtPr>
              <w:sdtContent>
                <w:r w:rsidR="44294370">
                  <w:rPr/>
                  <w:t>Education</w:t>
                </w:r>
              </w:sdtContent>
            </w:sdt>
          </w:p>
          <w:p w:rsidRPr="00C018B3" w:rsidR="00583D89" w:rsidP="00C018B3" w:rsidRDefault="00583D89" w14:paraId="6403DE5A" w14:textId="406EE4DD">
            <w:r>
              <w:t>Former Student (2015-2020)</w:t>
            </w:r>
          </w:p>
          <w:p w:rsidR="00CE7496" w:rsidP="00CE7496" w:rsidRDefault="00C018B3" w14:paraId="514C5636" w14:textId="1C44F674">
            <w:pPr>
              <w:pStyle w:val="Heading3"/>
            </w:pPr>
            <w:proofErr w:type="spellStart"/>
            <w:r>
              <w:t>Seageng</w:t>
            </w:r>
            <w:proofErr w:type="spellEnd"/>
            <w:r>
              <w:t xml:space="preserve"> Secondary School</w:t>
            </w:r>
          </w:p>
          <w:p w:rsidRPr="00C018B3" w:rsidR="00CE7496" w:rsidP="00C018B3" w:rsidRDefault="00C018B3" w14:paraId="0C390B97" w14:textId="65523084">
            <w:r>
              <w:t>Pretoria, Gauteng</w:t>
            </w:r>
          </w:p>
          <w:p w:rsidRPr="00CE7496" w:rsidR="00CE7496" w:rsidP="00CE7496" w:rsidRDefault="00CE7496" w14:paraId="037E470C" w14:textId="77777777"/>
          <w:p w:rsidRPr="00065553" w:rsidR="00CE7496" w:rsidP="00CE7496" w:rsidRDefault="00000000" w14:paraId="1E784AC3" w14:textId="77777777">
            <w:pPr>
              <w:pStyle w:val="Heading1"/>
            </w:pPr>
            <w:sdt>
              <w:sdtPr>
                <w:id w:val="572388028"/>
                <w:placeholder>
                  <w:docPart w:val="79F4102557534358AA4AFF7B94461CD6"/>
                </w:placeholder>
                <w:temporary/>
                <w:showingPlcHdr/>
                <w15:appearance w15:val="hidden"/>
              </w:sdtPr>
              <w:sdtContent>
                <w:r w:rsidRPr="00065553" w:rsidR="00CE7496">
                  <w:t>Key Skills</w:t>
                </w:r>
              </w:sdtContent>
            </w:sdt>
          </w:p>
          <w:p w:rsidR="00CE7496" w:rsidP="00CE7496" w:rsidRDefault="00C018B3" w14:paraId="507976FD" w14:textId="10BF704D">
            <w:r w:rsidR="4DCA0E4D">
              <w:rPr/>
              <w:t>Python (strong beginner)</w:t>
            </w:r>
          </w:p>
          <w:p w:rsidR="00C018B3" w:rsidP="00CE7496" w:rsidRDefault="00C018B3" w14:paraId="1C5CD4E9" w14:textId="2579B69F">
            <w:r w:rsidR="4DCA0E4D">
              <w:rPr/>
              <w:t>HTML/CSS (beginner)</w:t>
            </w:r>
          </w:p>
          <w:p w:rsidR="00C018B3" w:rsidP="00CE7496" w:rsidRDefault="00C018B3" w14:paraId="59AB26AF" w14:textId="13D97373">
            <w:r w:rsidR="4DCA0E4D">
              <w:rPr/>
              <w:t>JavaScript (beginner)</w:t>
            </w:r>
          </w:p>
          <w:p w:rsidR="00C018B3" w:rsidP="00CE7496" w:rsidRDefault="00C018B3" w14:paraId="091DBB52" w14:textId="1EC4014C">
            <w:r w:rsidR="4DCA0E4D">
              <w:rPr/>
              <w:t>Git &amp; GitHub (intermediate)</w:t>
            </w:r>
          </w:p>
          <w:p w:rsidR="00C018B3" w:rsidP="00CE7496" w:rsidRDefault="00C018B3" w14:paraId="56084330" w14:textId="577BDC10">
            <w:r w:rsidR="4DCA0E4D">
              <w:rPr/>
              <w:t>JSON &amp; data handling</w:t>
            </w:r>
          </w:p>
          <w:p w:rsidR="00C018B3" w:rsidP="00CE7496" w:rsidRDefault="00C018B3" w14:paraId="26FC135C" w14:textId="0E5F45DA">
            <w:r>
              <w:t>Team Leadership</w:t>
            </w:r>
          </w:p>
          <w:p w:rsidR="00C018B3" w:rsidP="00CE7496" w:rsidRDefault="00C018B3" w14:paraId="539E2543" w14:textId="0B268B9A">
            <w:r w:rsidR="46A1A0EC">
              <w:rPr/>
              <w:t>Adaptability</w:t>
            </w:r>
          </w:p>
          <w:p w:rsidR="1AB63DD6" w:rsidRDefault="1AB63DD6" w14:paraId="49FD1577" w14:textId="3AC1DC14"/>
          <w:p w:rsidR="1AB63DD6" w:rsidRDefault="1AB63DD6" w14:paraId="3DCC0BDF" w14:textId="0CD6D608"/>
          <w:p w:rsidRPr="00065553" w:rsidR="00CE7496" w:rsidP="00CE7496" w:rsidRDefault="00000000" w14:paraId="5ED6AE09" w14:textId="77777777">
            <w:pPr>
              <w:pStyle w:val="Heading1"/>
            </w:pPr>
            <w:sdt>
              <w:sdtPr>
                <w:id w:val="-445079052"/>
                <w:placeholder>
                  <w:docPart w:val="977CA48F8A6F4AE09E04603B5046D705"/>
                </w:placeholder>
                <w:temporary/>
                <w:showingPlcHdr/>
                <w15:appearance w15:val="hidden"/>
              </w:sdtPr>
              <w:sdtContent>
                <w:r w:rsidRPr="00065553" w:rsidR="00CE7496">
                  <w:t>Interests</w:t>
                </w:r>
              </w:sdtContent>
            </w:sdt>
          </w:p>
          <w:p w:rsidR="00CE7496" w:rsidP="00CE7496" w:rsidRDefault="00000000" w14:paraId="6CDF7F36" w14:textId="4D4ABAE8">
            <w:r w:rsidR="6C9D2C73">
              <w:rPr/>
              <w:t>Coding</w:t>
            </w:r>
          </w:p>
          <w:p w:rsidR="00CE7496" w:rsidP="00CE7496" w:rsidRDefault="00000000" w14:paraId="4CDFC5AE" w14:textId="77777777">
            <w:sdt>
              <w:sdtPr>
                <w:id w:val="-1824184537"/>
                <w:placeholder>
                  <w:docPart w:val="06478B9B25054821A52A9515BC8D42C4"/>
                </w:placeholder>
                <w:temporary/>
                <w:showingPlcHdr/>
                <w15:appearance w15:val="hidden"/>
              </w:sdtPr>
              <w:sdtContent>
                <w:r w:rsidR="00CE7496">
                  <w:t>Art</w:t>
                </w:r>
              </w:sdtContent>
            </w:sdt>
          </w:p>
          <w:p w:rsidR="00CE7496" w:rsidP="00CE7496" w:rsidRDefault="00C018B3" w14:paraId="3FAF74D6" w14:textId="735C8651">
            <w:r>
              <w:t>Healthy Lifestyle (Gym)</w:t>
            </w:r>
          </w:p>
          <w:p w:rsidR="00CE7496" w:rsidP="00CE7496" w:rsidRDefault="00C018B3" w14:paraId="4921FA4D" w14:textId="312A86F6">
            <w:r>
              <w:t>Football</w:t>
            </w:r>
          </w:p>
          <w:p w:rsidRPr="00CE7496" w:rsidR="00CE7496" w:rsidP="00CE7496" w:rsidRDefault="00000000" w14:paraId="378C3D88" w14:textId="77777777">
            <w:sdt>
              <w:sdtPr>
                <w:id w:val="1916046532"/>
                <w:placeholder>
                  <w:docPart w:val="A0C2D057E4F247E3A18DB5C18CC89A35"/>
                </w:placeholder>
                <w:temporary/>
                <w:showingPlcHdr/>
                <w15:appearance w15:val="hidden"/>
              </w:sdtPr>
              <w:sdtContent>
                <w:r w:rsidR="00CE7496">
                  <w:t>Travel</w:t>
                </w:r>
              </w:sdtContent>
            </w:sdt>
          </w:p>
        </w:tc>
        <w:tc>
          <w:tcPr>
            <w:tcW w:w="144" w:type="dxa"/>
            <w:tcBorders>
              <w:left w:val="single" w:color="D8BCA4" w:themeColor="accent2" w:themeTint="99" w:sz="8" w:space="0"/>
            </w:tcBorders>
            <w:tcMar/>
          </w:tcPr>
          <w:p w:rsidR="00CE7496" w:rsidP="0033248B" w:rsidRDefault="00CE7496" w14:paraId="1A2150EB" w14:textId="77777777"/>
        </w:tc>
        <w:tc>
          <w:tcPr>
            <w:tcW w:w="6450" w:type="dxa"/>
            <w:tcBorders>
              <w:top w:val="single" w:color="D8BCA4" w:themeColor="accent2" w:themeTint="99" w:sz="8" w:space="0"/>
            </w:tcBorders>
            <w:tcMar/>
          </w:tcPr>
          <w:p w:rsidRPr="00CE7496" w:rsidR="00CE7496" w:rsidP="00CE7496" w:rsidRDefault="00000000" w14:paraId="0B29F7EE" w14:textId="77777777">
            <w:pPr>
              <w:pStyle w:val="Heading1"/>
            </w:pPr>
            <w:sdt>
              <w:sdtPr>
                <w:id w:val="-1767221959"/>
                <w:text/>
                <w15:appearance w15:val="hidden"/>
                <w:temporary/>
                <w:showingPlcHdr/>
                <w:placeholder>
                  <w:docPart w:val="9C4D5717EB26419183344045F73DEC80"/>
                </w:placeholder>
              </w:sdtPr>
              <w:sdtContent>
                <w:r w:rsidR="44294370">
                  <w:rPr/>
                  <w:t>Experience</w:t>
                </w:r>
              </w:sdtContent>
            </w:sdt>
          </w:p>
          <w:p w:rsidR="5841BDF3" w:rsidP="1AB63DD6" w:rsidRDefault="5841BDF3" w14:paraId="1D16B382" w14:textId="6BC97D46">
            <w:pPr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RPr="1AB63DD6" w:rsidR="5841BDF3">
              <w:rPr>
                <w:b w:val="1"/>
                <w:bCs w:val="1"/>
                <w:i w:val="1"/>
                <w:iCs w:val="1"/>
                <w:sz w:val="24"/>
                <w:szCs w:val="24"/>
              </w:rPr>
              <w:t>Class Representative Council at Seageng Secondary School (2018 &amp; 2020)</w:t>
            </w:r>
          </w:p>
          <w:p w:rsidR="5841BDF3" w:rsidRDefault="5841BDF3" w14:paraId="00C855B7" w14:textId="7E448615">
            <w:r w:rsidR="5841BDF3">
              <w:rPr/>
              <w:t>As a Class Representative Council member at Seageng Secondary School in 2018 and 2020, I advocated for student interests, facilitated communication between students and faculty, organized class activities and events, and contributed to fostering a positive learning environment within the school community.</w:t>
            </w:r>
          </w:p>
          <w:p w:rsidR="1AB63DD6" w:rsidP="1AB63DD6" w:rsidRDefault="1AB63DD6" w14:paraId="08821851" w14:textId="78D7B41A">
            <w:pPr>
              <w:pStyle w:val="Normal"/>
            </w:pPr>
          </w:p>
          <w:p w:rsidRPr="00051AEA" w:rsidR="005422FE" w:rsidP="1AB63DD6" w:rsidRDefault="005422FE" w14:paraId="48469765" w14:textId="4FC0D6BA">
            <w:pPr>
              <w:pStyle w:val="Heading3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RPr="1AB63DD6" w:rsidR="249967E4">
              <w:rPr>
                <w:b w:val="1"/>
                <w:bCs w:val="1"/>
                <w:i w:val="1"/>
                <w:iCs w:val="1"/>
                <w:sz w:val="24"/>
                <w:szCs w:val="24"/>
              </w:rPr>
              <w:t>Career Objective</w:t>
            </w:r>
          </w:p>
          <w:p w:rsidR="005422FE" w:rsidP="1AB63DD6" w:rsidRDefault="005422FE" w14:paraId="1FF21D73" w14:textId="3D4A3F36">
            <w:pPr>
              <w:pStyle w:val="Normal"/>
            </w:pPr>
            <w:r w:rsidRPr="1AB63DD6" w:rsidR="249967E4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Motivated and disciplined aspiring software engineer. I am currently committed to academic excellence and continuous self-improvement. I am actively building software projects to strengthen my technical skills and </w:t>
            </w:r>
            <w:r w:rsidRPr="1AB63DD6" w:rsidR="249967E4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demonstrate</w:t>
            </w:r>
            <w:r w:rsidRPr="1AB63DD6" w:rsidR="249967E4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my passion for technology.</w:t>
            </w:r>
          </w:p>
          <w:p w:rsidR="1AB63DD6" w:rsidP="1AB63DD6" w:rsidRDefault="1AB63DD6" w14:paraId="649C6A5A" w14:textId="3C4300AE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</w:p>
          <w:p w:rsidR="4A260786" w:rsidP="1AB63DD6" w:rsidRDefault="4A260786" w14:paraId="6C335433" w14:textId="67A484FA">
            <w:pPr>
              <w:pStyle w:val="Normal"/>
            </w:pPr>
            <w:r w:rsidRPr="1AB63DD6" w:rsidR="4A260786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My long-term goal is to become a capable software engineer who solves real South African problems through technology. I believe the BBD bursary will enable me to fully focus on mastering Computer Science and contributing meaningfully to the industry.</w:t>
            </w:r>
          </w:p>
          <w:p w:rsidRPr="005422FE" w:rsidR="005422FE" w:rsidP="005422FE" w:rsidRDefault="005422FE" w14:paraId="717B6D4E" w14:textId="77777777"/>
          <w:p w:rsidR="4402BD1B" w:rsidP="1AB63DD6" w:rsidRDefault="4402BD1B" w14:paraId="695EB6F8" w14:textId="5B7D83A0">
            <w:pPr>
              <w:pStyle w:val="Normal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RPr="1AB63DD6" w:rsidR="4402BD1B">
              <w:rPr>
                <w:b w:val="1"/>
                <w:bCs w:val="1"/>
                <w:i w:val="1"/>
                <w:iCs w:val="1"/>
                <w:sz w:val="24"/>
                <w:szCs w:val="24"/>
              </w:rPr>
              <w:t>Achievements</w:t>
            </w:r>
          </w:p>
          <w:p w:rsidR="4402BD1B" w:rsidP="1AB63DD6" w:rsidRDefault="4402BD1B" w14:paraId="37820B88" w14:textId="37C22C29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AB63DD6" w:rsidR="4402BD1B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Self-taught Python developer with multiple completed projects. </w:t>
            </w:r>
            <w:r w:rsidRPr="1AB63DD6" w:rsidR="4402BD1B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Re-starting</w:t>
            </w:r>
            <w:r w:rsidRPr="1AB63DD6" w:rsidR="4402BD1B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academic journey with commitment and discipline. Demonstrated </w:t>
            </w:r>
            <w:r w:rsidRPr="1AB63DD6" w:rsidR="721F968D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resilience, independent learning, and consistency.</w:t>
            </w:r>
          </w:p>
          <w:p w:rsidR="00CE7496" w:rsidP="1AB63DD6" w:rsidRDefault="00583D89" w14:paraId="559D7C57" w14:noSpellErr="1" w14:textId="19AC6CF6">
            <w:pPr>
              <w:pStyle w:val="Normal"/>
            </w:pPr>
            <w:proofErr w:type="spellStart"/>
            <w:proofErr w:type="spellEnd"/>
          </w:p>
        </w:tc>
      </w:tr>
    </w:tbl>
    <w:p w:rsidRPr="004F03F5" w:rsidR="004F03F5" w:rsidP="0002353C" w:rsidRDefault="004F03F5" w14:paraId="4D5E0F18" w14:textId="77777777"/>
    <w:sectPr w:rsidRPr="004F03F5" w:rsidR="004F03F5" w:rsidSect="0084569D">
      <w:pgSz w:w="12240" w:h="15840" w:orient="portrait" w:code="1"/>
      <w:pgMar w:top="900" w:right="1080" w:bottom="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23138" w:rsidP="00F316AD" w:rsidRDefault="00923138" w14:paraId="06B66D91" w14:textId="77777777">
      <w:r>
        <w:separator/>
      </w:r>
    </w:p>
  </w:endnote>
  <w:endnote w:type="continuationSeparator" w:id="0">
    <w:p w:rsidR="00923138" w:rsidP="00F316AD" w:rsidRDefault="00923138" w14:paraId="593E591B" w14:textId="77777777">
      <w:r>
        <w:continuationSeparator/>
      </w:r>
    </w:p>
  </w:endnote>
  <w:endnote w:type="continuationNotice" w:id="1">
    <w:p w:rsidR="00923138" w:rsidRDefault="00923138" w14:paraId="760080AB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23138" w:rsidP="00F316AD" w:rsidRDefault="00923138" w14:paraId="6FB81A81" w14:textId="77777777">
      <w:r>
        <w:separator/>
      </w:r>
    </w:p>
  </w:footnote>
  <w:footnote w:type="continuationSeparator" w:id="0">
    <w:p w:rsidR="00923138" w:rsidP="00F316AD" w:rsidRDefault="00923138" w14:paraId="4A6FD167" w14:textId="77777777">
      <w:r>
        <w:continuationSeparator/>
      </w:r>
    </w:p>
  </w:footnote>
  <w:footnote w:type="continuationNotice" w:id="1">
    <w:p w:rsidR="00923138" w:rsidRDefault="00923138" w14:paraId="1736DD89" w14:textId="7777777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010105"/>
    <w:multiLevelType w:val="hybridMultilevel"/>
    <w:tmpl w:val="1EB09D72"/>
    <w:lvl w:ilvl="0" w:tplc="2DF0ABD2">
      <w:start w:val="1"/>
      <w:numFmt w:val="bullet"/>
      <w:pStyle w:val="Style2"/>
      <w:lvlText w:val=""/>
      <w:lvlJc w:val="left"/>
      <w:pPr>
        <w:ind w:left="360" w:hanging="360"/>
      </w:pPr>
      <w:rPr>
        <w:rFonts w:hint="default" w:ascii="Symbol" w:hAnsi="Symbol"/>
        <w:color w:val="404040" w:themeColor="text1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3835574"/>
    <w:multiLevelType w:val="multilevel"/>
    <w:tmpl w:val="B69615D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7831376D"/>
    <w:multiLevelType w:val="hybridMultilevel"/>
    <w:tmpl w:val="B634661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58375124">
    <w:abstractNumId w:val="2"/>
  </w:num>
  <w:num w:numId="2" w16cid:durableId="422535719">
    <w:abstractNumId w:val="0"/>
  </w:num>
  <w:num w:numId="3" w16cid:durableId="1810049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doNotDisplayPageBoundaries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8B3"/>
    <w:rsid w:val="00000AEC"/>
    <w:rsid w:val="0002353C"/>
    <w:rsid w:val="000238CE"/>
    <w:rsid w:val="000453C1"/>
    <w:rsid w:val="00051AEA"/>
    <w:rsid w:val="00064602"/>
    <w:rsid w:val="00065553"/>
    <w:rsid w:val="000E1D44"/>
    <w:rsid w:val="00137C2D"/>
    <w:rsid w:val="0015252B"/>
    <w:rsid w:val="0016696C"/>
    <w:rsid w:val="001755F8"/>
    <w:rsid w:val="00186FDF"/>
    <w:rsid w:val="00194350"/>
    <w:rsid w:val="001A4DBF"/>
    <w:rsid w:val="001B744B"/>
    <w:rsid w:val="001C4A17"/>
    <w:rsid w:val="0020696E"/>
    <w:rsid w:val="00210701"/>
    <w:rsid w:val="002356A2"/>
    <w:rsid w:val="00260B1C"/>
    <w:rsid w:val="00271A16"/>
    <w:rsid w:val="002745A5"/>
    <w:rsid w:val="00280DBB"/>
    <w:rsid w:val="00294052"/>
    <w:rsid w:val="0029770D"/>
    <w:rsid w:val="002D12DA"/>
    <w:rsid w:val="002E654A"/>
    <w:rsid w:val="002F42CE"/>
    <w:rsid w:val="003019B2"/>
    <w:rsid w:val="00311FD2"/>
    <w:rsid w:val="003220F2"/>
    <w:rsid w:val="0033248B"/>
    <w:rsid w:val="003334FA"/>
    <w:rsid w:val="0034688D"/>
    <w:rsid w:val="00366C2A"/>
    <w:rsid w:val="003A08F7"/>
    <w:rsid w:val="003E7565"/>
    <w:rsid w:val="003F2D42"/>
    <w:rsid w:val="0040233B"/>
    <w:rsid w:val="00446803"/>
    <w:rsid w:val="00471FD0"/>
    <w:rsid w:val="00481994"/>
    <w:rsid w:val="004B5F10"/>
    <w:rsid w:val="004F03F5"/>
    <w:rsid w:val="004F531F"/>
    <w:rsid w:val="00511A6E"/>
    <w:rsid w:val="005422FE"/>
    <w:rsid w:val="0055571A"/>
    <w:rsid w:val="005630CF"/>
    <w:rsid w:val="0057534A"/>
    <w:rsid w:val="00583D89"/>
    <w:rsid w:val="00597AD7"/>
    <w:rsid w:val="00605A5B"/>
    <w:rsid w:val="00611CD0"/>
    <w:rsid w:val="00647EE2"/>
    <w:rsid w:val="00692B82"/>
    <w:rsid w:val="006C60E6"/>
    <w:rsid w:val="006E70D3"/>
    <w:rsid w:val="007127A0"/>
    <w:rsid w:val="00730281"/>
    <w:rsid w:val="007302D3"/>
    <w:rsid w:val="007405EB"/>
    <w:rsid w:val="007A2C86"/>
    <w:rsid w:val="007A3D57"/>
    <w:rsid w:val="007B0F94"/>
    <w:rsid w:val="007B3957"/>
    <w:rsid w:val="0084513D"/>
    <w:rsid w:val="0084569D"/>
    <w:rsid w:val="0084757D"/>
    <w:rsid w:val="00872A76"/>
    <w:rsid w:val="008A01CE"/>
    <w:rsid w:val="008A3067"/>
    <w:rsid w:val="008B6E66"/>
    <w:rsid w:val="008C5144"/>
    <w:rsid w:val="008D0091"/>
    <w:rsid w:val="009079F3"/>
    <w:rsid w:val="00923138"/>
    <w:rsid w:val="00927425"/>
    <w:rsid w:val="009538EE"/>
    <w:rsid w:val="009A7E48"/>
    <w:rsid w:val="009C0059"/>
    <w:rsid w:val="009C0C11"/>
    <w:rsid w:val="009D1B58"/>
    <w:rsid w:val="009F6F67"/>
    <w:rsid w:val="00A005D6"/>
    <w:rsid w:val="00A03035"/>
    <w:rsid w:val="00A10C09"/>
    <w:rsid w:val="00A125E9"/>
    <w:rsid w:val="00A134EE"/>
    <w:rsid w:val="00A23870"/>
    <w:rsid w:val="00A24B78"/>
    <w:rsid w:val="00A63F8D"/>
    <w:rsid w:val="00A76A25"/>
    <w:rsid w:val="00A77921"/>
    <w:rsid w:val="00AA3EF7"/>
    <w:rsid w:val="00AC0430"/>
    <w:rsid w:val="00B471FA"/>
    <w:rsid w:val="00B575FB"/>
    <w:rsid w:val="00BF7B29"/>
    <w:rsid w:val="00C018B3"/>
    <w:rsid w:val="00C056F3"/>
    <w:rsid w:val="00C064CA"/>
    <w:rsid w:val="00C1095A"/>
    <w:rsid w:val="00C36587"/>
    <w:rsid w:val="00C55791"/>
    <w:rsid w:val="00C55D85"/>
    <w:rsid w:val="00CA2273"/>
    <w:rsid w:val="00CD008D"/>
    <w:rsid w:val="00CD50FD"/>
    <w:rsid w:val="00CD595A"/>
    <w:rsid w:val="00CD7F27"/>
    <w:rsid w:val="00CE2B1B"/>
    <w:rsid w:val="00CE4EAB"/>
    <w:rsid w:val="00CE7496"/>
    <w:rsid w:val="00CF1FD7"/>
    <w:rsid w:val="00D05DEF"/>
    <w:rsid w:val="00D255E1"/>
    <w:rsid w:val="00D365FA"/>
    <w:rsid w:val="00D47124"/>
    <w:rsid w:val="00D834F0"/>
    <w:rsid w:val="00DC715A"/>
    <w:rsid w:val="00DD5D7B"/>
    <w:rsid w:val="00DE7CC5"/>
    <w:rsid w:val="00E10F01"/>
    <w:rsid w:val="00E11608"/>
    <w:rsid w:val="00E61BAC"/>
    <w:rsid w:val="00E842E3"/>
    <w:rsid w:val="00EB3739"/>
    <w:rsid w:val="00EE2991"/>
    <w:rsid w:val="00EE2BDB"/>
    <w:rsid w:val="00F012B4"/>
    <w:rsid w:val="00F316AD"/>
    <w:rsid w:val="00F42EBA"/>
    <w:rsid w:val="00F4501B"/>
    <w:rsid w:val="00F4615D"/>
    <w:rsid w:val="00F7416C"/>
    <w:rsid w:val="00F91E10"/>
    <w:rsid w:val="00FB34EE"/>
    <w:rsid w:val="00FC78EE"/>
    <w:rsid w:val="00FF443A"/>
    <w:rsid w:val="06E6DD89"/>
    <w:rsid w:val="07BBF5FF"/>
    <w:rsid w:val="081474F7"/>
    <w:rsid w:val="0ACFD440"/>
    <w:rsid w:val="108067C2"/>
    <w:rsid w:val="149567D9"/>
    <w:rsid w:val="1AB63DD6"/>
    <w:rsid w:val="20405377"/>
    <w:rsid w:val="249967E4"/>
    <w:rsid w:val="2DE350E3"/>
    <w:rsid w:val="2E4B5DAD"/>
    <w:rsid w:val="30B61EDD"/>
    <w:rsid w:val="311C31C2"/>
    <w:rsid w:val="33F7E82E"/>
    <w:rsid w:val="3646EB8A"/>
    <w:rsid w:val="3848DFE4"/>
    <w:rsid w:val="42430BCD"/>
    <w:rsid w:val="4402BD1B"/>
    <w:rsid w:val="44294370"/>
    <w:rsid w:val="4687C703"/>
    <w:rsid w:val="46A1A0EC"/>
    <w:rsid w:val="49980D57"/>
    <w:rsid w:val="4A260786"/>
    <w:rsid w:val="4B9AA317"/>
    <w:rsid w:val="4D5EEAE2"/>
    <w:rsid w:val="4D60A2E6"/>
    <w:rsid w:val="4DCA0E4D"/>
    <w:rsid w:val="519751A1"/>
    <w:rsid w:val="5841BDF3"/>
    <w:rsid w:val="59ED96DF"/>
    <w:rsid w:val="5CAE8AB6"/>
    <w:rsid w:val="5DD3240A"/>
    <w:rsid w:val="64773776"/>
    <w:rsid w:val="6671A677"/>
    <w:rsid w:val="6C4B48D0"/>
    <w:rsid w:val="6C600F3D"/>
    <w:rsid w:val="6C7F95F6"/>
    <w:rsid w:val="6C9D2C73"/>
    <w:rsid w:val="6CF7694A"/>
    <w:rsid w:val="6D9D4BBF"/>
    <w:rsid w:val="6F4561AF"/>
    <w:rsid w:val="721F968D"/>
    <w:rsid w:val="7394CF68"/>
    <w:rsid w:val="73E42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7C0BC9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semiHidden="1" w:unhideWhenUsed="1"/>
    <w:lsdException w:name="heading 3" w:uiPriority="9" w:qFormat="1"/>
    <w:lsdException w:name="heading 4" w:uiPriority="9" w:semiHidden="1" w:qFormat="1"/>
    <w:lsdException w:name="heading 5" w:uiPriority="9" w:semiHidden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29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7"/>
    <w:qFormat/>
    <w:rsid w:val="0033248B"/>
    <w:pPr>
      <w:spacing w:line="288" w:lineRule="auto"/>
    </w:pPr>
    <w:rPr>
      <w:color w:val="404040" w:themeColor="text1" w:themeTint="BF"/>
      <w:sz w:val="20"/>
    </w:rPr>
  </w:style>
  <w:style w:type="paragraph" w:styleId="Heading1">
    <w:name w:val="heading 1"/>
    <w:basedOn w:val="Normal"/>
    <w:next w:val="Normal"/>
    <w:link w:val="Heading1Char"/>
    <w:uiPriority w:val="2"/>
    <w:rsid w:val="00137C2D"/>
    <w:pPr>
      <w:spacing w:after="120"/>
      <w:outlineLvl w:val="0"/>
    </w:pPr>
    <w:rPr>
      <w:rFonts w:asciiTheme="majorHAnsi" w:hAnsiTheme="majorHAnsi"/>
      <w:b/>
      <w:caps/>
      <w:spacing w:val="30"/>
      <w:sz w:val="28"/>
    </w:rPr>
  </w:style>
  <w:style w:type="paragraph" w:styleId="Heading2">
    <w:name w:val="heading 2"/>
    <w:basedOn w:val="Normal"/>
    <w:next w:val="Normal"/>
    <w:link w:val="Heading2Char"/>
    <w:uiPriority w:val="3"/>
    <w:rsid w:val="00CE7496"/>
    <w:pPr>
      <w:outlineLvl w:val="1"/>
    </w:pPr>
    <w:rPr>
      <w:rFonts w:asciiTheme="majorHAnsi" w:hAnsiTheme="majorHAnsi"/>
      <w:caps/>
      <w:spacing w:val="6"/>
    </w:rPr>
  </w:style>
  <w:style w:type="paragraph" w:styleId="Heading3">
    <w:name w:val="heading 3"/>
    <w:basedOn w:val="Normal"/>
    <w:next w:val="Normal"/>
    <w:link w:val="Heading3Char"/>
    <w:uiPriority w:val="9"/>
    <w:qFormat/>
    <w:rsid w:val="00CE7496"/>
    <w:pPr>
      <w:keepNext/>
      <w:keepLines/>
      <w:spacing w:before="120" w:after="120"/>
      <w:outlineLvl w:val="2"/>
    </w:pPr>
    <w:rPr>
      <w:rFonts w:eastAsiaTheme="majorEastAsia" w:cstheme="majorBidi"/>
      <w:color w:val="171B23" w:themeColor="accent1" w:themeShade="7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57534A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57534A"/>
    <w:rPr>
      <w:color w:val="000000" w:themeColor="text1"/>
    </w:rPr>
  </w:style>
  <w:style w:type="table" w:styleId="TableGrid">
    <w:name w:val="Table Grid"/>
    <w:basedOn w:val="TableNormal"/>
    <w:uiPriority w:val="39"/>
    <w:rsid w:val="009A7E48"/>
    <w:tblPr/>
    <w:tcPr>
      <w:tcMar>
        <w:left w:w="288" w:type="dxa"/>
        <w:right w:w="115" w:type="dxa"/>
      </w:tcMar>
    </w:tcPr>
    <w:tblStylePr w:type="firstCol">
      <w:tblPr/>
      <w:tcPr>
        <w:tcBorders>
          <w:top w:val="nil"/>
          <w:left w:val="nil"/>
          <w:bottom w:val="nil"/>
          <w:right w:val="single" w:color="D8BCA4" w:themeColor="accent2" w:themeTint="99" w:sz="8" w:space="0"/>
          <w:insideH w:val="nil"/>
          <w:insideV w:val="nil"/>
          <w:tl2br w:val="nil"/>
          <w:tr2bl w:val="nil"/>
        </w:tcBorders>
      </w:tcPr>
    </w:tblStylePr>
  </w:style>
  <w:style w:type="paragraph" w:styleId="Title">
    <w:name w:val="Title"/>
    <w:basedOn w:val="Normal"/>
    <w:next w:val="Normal"/>
    <w:link w:val="TitleChar"/>
    <w:qFormat/>
    <w:rsid w:val="0084569D"/>
    <w:pPr>
      <w:spacing w:line="240" w:lineRule="auto"/>
    </w:pPr>
    <w:rPr>
      <w:rFonts w:cs="Times New Roman (Body CS)" w:asciiTheme="majorHAnsi" w:hAnsiTheme="majorHAnsi"/>
      <w:caps/>
      <w:spacing w:val="30"/>
      <w:sz w:val="90"/>
    </w:rPr>
  </w:style>
  <w:style w:type="character" w:styleId="TitleChar" w:customStyle="1">
    <w:name w:val="Title Char"/>
    <w:basedOn w:val="DefaultParagraphFont"/>
    <w:link w:val="Title"/>
    <w:rsid w:val="0084569D"/>
    <w:rPr>
      <w:rFonts w:cs="Times New Roman (Body CS)" w:asciiTheme="majorHAnsi" w:hAnsiTheme="majorHAnsi"/>
      <w:caps/>
      <w:color w:val="404040" w:themeColor="text1" w:themeTint="BF"/>
      <w:spacing w:val="30"/>
      <w:sz w:val="90"/>
    </w:rPr>
  </w:style>
  <w:style w:type="paragraph" w:styleId="Subtitle">
    <w:name w:val="Subtitle"/>
    <w:basedOn w:val="Normal"/>
    <w:next w:val="Normal"/>
    <w:link w:val="SubtitleChar"/>
    <w:uiPriority w:val="1"/>
    <w:qFormat/>
    <w:rsid w:val="00137C2D"/>
    <w:pPr>
      <w:spacing w:after="480"/>
    </w:pPr>
    <w:rPr>
      <w:rFonts w:cs="Times New Roman (Body CS)"/>
      <w:caps/>
      <w:spacing w:val="20"/>
      <w:sz w:val="32"/>
    </w:rPr>
  </w:style>
  <w:style w:type="character" w:styleId="SubtitleChar" w:customStyle="1">
    <w:name w:val="Subtitle Char"/>
    <w:basedOn w:val="DefaultParagraphFont"/>
    <w:link w:val="Subtitle"/>
    <w:uiPriority w:val="1"/>
    <w:rsid w:val="00137C2D"/>
    <w:rPr>
      <w:rFonts w:cs="Times New Roman (Body CS)"/>
      <w:caps/>
      <w:color w:val="404040" w:themeColor="text1" w:themeTint="BF"/>
      <w:spacing w:val="20"/>
      <w:sz w:val="32"/>
    </w:rPr>
  </w:style>
  <w:style w:type="character" w:styleId="Heading1Char" w:customStyle="1">
    <w:name w:val="Heading 1 Char"/>
    <w:basedOn w:val="DefaultParagraphFont"/>
    <w:link w:val="Heading1"/>
    <w:uiPriority w:val="2"/>
    <w:rsid w:val="00137C2D"/>
    <w:rPr>
      <w:rFonts w:asciiTheme="majorHAnsi" w:hAnsiTheme="majorHAnsi"/>
      <w:b/>
      <w:caps/>
      <w:color w:val="404040" w:themeColor="text1" w:themeTint="BF"/>
      <w:spacing w:val="30"/>
      <w:sz w:val="28"/>
    </w:rPr>
  </w:style>
  <w:style w:type="paragraph" w:styleId="TextLeft" w:customStyle="1">
    <w:name w:val="TextLeft"/>
    <w:basedOn w:val="Normal"/>
    <w:next w:val="Normal"/>
    <w:uiPriority w:val="4"/>
    <w:rsid w:val="00605A5B"/>
    <w:pPr>
      <w:jc w:val="right"/>
    </w:pPr>
    <w:rPr>
      <w:sz w:val="22"/>
    </w:rPr>
  </w:style>
  <w:style w:type="character" w:styleId="Heading2Char" w:customStyle="1">
    <w:name w:val="Heading 2 Char"/>
    <w:basedOn w:val="DefaultParagraphFont"/>
    <w:link w:val="Heading2"/>
    <w:uiPriority w:val="3"/>
    <w:rsid w:val="00CE7496"/>
    <w:rPr>
      <w:rFonts w:asciiTheme="majorHAnsi" w:hAnsiTheme="majorHAnsi"/>
      <w:caps/>
      <w:color w:val="404040" w:themeColor="text1" w:themeTint="BF"/>
      <w:spacing w:val="6"/>
      <w:sz w:val="20"/>
    </w:rPr>
  </w:style>
  <w:style w:type="paragraph" w:styleId="SmallText" w:customStyle="1">
    <w:name w:val="SmallText"/>
    <w:basedOn w:val="Normal"/>
    <w:next w:val="Normal"/>
    <w:uiPriority w:val="6"/>
    <w:rsid w:val="00E842E3"/>
    <w:rPr>
      <w:rFonts w:ascii="Mangal" w:hAnsi="Mangal"/>
    </w:rPr>
  </w:style>
  <w:style w:type="paragraph" w:styleId="Text-FlushLeft" w:customStyle="1">
    <w:name w:val="Text - Flush Left"/>
    <w:basedOn w:val="Normal"/>
    <w:next w:val="Normal"/>
    <w:uiPriority w:val="5"/>
    <w:qFormat/>
    <w:rsid w:val="00065553"/>
    <w:rPr>
      <w:rFonts w:cs="Times New Roman (Body CS)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styleId="Emphasis">
    <w:name w:val="Emphasis"/>
    <w:uiPriority w:val="20"/>
    <w:rsid w:val="00E842E3"/>
    <w:rPr>
      <w:rFonts w:ascii="Arial" w:hAnsi="Arial"/>
      <w:b/>
      <w:i w:val="0"/>
      <w:caps/>
      <w:smallCaps w:val="0"/>
      <w:color w:val="000000" w:themeColor="text1"/>
      <w:spacing w:val="10"/>
      <w:sz w:val="20"/>
    </w:rPr>
  </w:style>
  <w:style w:type="paragraph" w:styleId="ListParagraph">
    <w:name w:val="List Paragraph"/>
    <w:basedOn w:val="Normal"/>
    <w:uiPriority w:val="34"/>
    <w:semiHidden/>
    <w:qFormat/>
    <w:rsid w:val="0016696C"/>
    <w:pPr>
      <w:ind w:left="720"/>
      <w:contextualSpacing/>
      <w:jc w:val="both"/>
    </w:pPr>
    <w:rPr>
      <w:color w:val="auto"/>
      <w:sz w:val="22"/>
      <w:szCs w:val="22"/>
    </w:rPr>
  </w:style>
  <w:style w:type="character" w:styleId="Heading3Char" w:customStyle="1">
    <w:name w:val="Heading 3 Char"/>
    <w:basedOn w:val="DefaultParagraphFont"/>
    <w:link w:val="Heading3"/>
    <w:uiPriority w:val="9"/>
    <w:rsid w:val="00CE7496"/>
    <w:rPr>
      <w:rFonts w:eastAsiaTheme="majorEastAsia" w:cstheme="majorBidi"/>
      <w:color w:val="171B23" w:themeColor="accent1" w:themeShade="7F"/>
      <w:sz w:val="20"/>
    </w:rPr>
  </w:style>
  <w:style w:type="paragraph" w:styleId="PlaceofWork" w:customStyle="1">
    <w:name w:val="Place of Work"/>
    <w:basedOn w:val="Text-FlushLeft"/>
    <w:uiPriority w:val="7"/>
    <w:qFormat/>
    <w:rsid w:val="00065553"/>
    <w:pPr>
      <w:spacing w:before="80" w:after="160"/>
    </w:pPr>
  </w:style>
  <w:style w:type="paragraph" w:styleId="Date-LeftColumn" w:customStyle="1">
    <w:name w:val="Date - Left Column"/>
    <w:basedOn w:val="PlaceofWork"/>
    <w:uiPriority w:val="7"/>
    <w:rsid w:val="00000AEC"/>
    <w:pPr>
      <w:spacing w:after="0"/>
    </w:pPr>
  </w:style>
  <w:style w:type="table" w:styleId="Style1" w:customStyle="1">
    <w:name w:val="Style1"/>
    <w:basedOn w:val="TableNormal"/>
    <w:uiPriority w:val="99"/>
    <w:rsid w:val="00311FD2"/>
    <w:tblPr/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E8E0" w:themeFill="accent2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11FD2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311FD2"/>
    <w:rPr>
      <w:color w:val="605E5C"/>
      <w:shd w:val="clear" w:color="auto" w:fill="E1DFDD"/>
    </w:rPr>
  </w:style>
  <w:style w:type="paragraph" w:styleId="Style2" w:customStyle="1">
    <w:name w:val="Style2"/>
    <w:basedOn w:val="Text-FlushLeft"/>
    <w:uiPriority w:val="7"/>
    <w:qFormat/>
    <w:rsid w:val="00065553"/>
    <w:pPr>
      <w:numPr>
        <w:numId w:val="2"/>
      </w:numPr>
    </w:pPr>
  </w:style>
  <w:style w:type="paragraph" w:styleId="Colleges" w:customStyle="1">
    <w:name w:val="Colleges"/>
    <w:basedOn w:val="PlaceofWork"/>
    <w:uiPriority w:val="7"/>
    <w:qFormat/>
    <w:rsid w:val="009D1B58"/>
    <w:pPr>
      <w:spacing w:after="0"/>
    </w:pPr>
  </w:style>
  <w:style w:type="paragraph" w:styleId="Lists" w:customStyle="1">
    <w:name w:val="Lists"/>
    <w:basedOn w:val="Text-FlushLeft"/>
    <w:uiPriority w:val="7"/>
    <w:qFormat/>
    <w:rsid w:val="009C0C11"/>
    <w:pPr>
      <w:spacing w:line="320" w:lineRule="exact"/>
    </w:pPr>
  </w:style>
  <w:style w:type="numbering" w:styleId="CurrentList1" w:customStyle="1">
    <w:name w:val="Current List1"/>
    <w:uiPriority w:val="99"/>
    <w:rsid w:val="00065553"/>
    <w:pPr>
      <w:numPr>
        <w:numId w:val="3"/>
      </w:numPr>
    </w:pPr>
  </w:style>
  <w:style w:type="paragraph" w:styleId="ImagePlaceholder" w:customStyle="1">
    <w:name w:val="Image Placeholder"/>
    <w:basedOn w:val="Normal"/>
    <w:uiPriority w:val="7"/>
    <w:qFormat/>
    <w:rsid w:val="00A24B78"/>
    <w:pPr>
      <w:spacing w:line="120" w:lineRule="auto"/>
    </w:pPr>
    <w:rPr>
      <w:sz w:val="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glossaryDocument" Target="glossary/document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mailto:chaukegiven238@icloud.com" TargetMode="External" Id="R9d3b84c8ae5c46ad" /><Relationship Type="http://schemas.openxmlformats.org/officeDocument/2006/relationships/hyperlink" Target="https://Given-238.github.io" TargetMode="External" Id="Rc2ded0202d124b98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IVEN\AppData\Roaming\Microsoft\Templates\Attorney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473B300CA6674061A93139E2B64145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A968B8-5DC8-45A3-A585-29569666202F}"/>
      </w:docPartPr>
      <w:docPartBody>
        <w:p w:rsidR="00423965" w:rsidRDefault="00000000">
          <w:pPr>
            <w:pStyle w:val="473B300CA6674061A93139E2B64145B5"/>
          </w:pPr>
          <w:r w:rsidRPr="00CE7496">
            <w:t>Contact</w:t>
          </w:r>
        </w:p>
      </w:docPartBody>
    </w:docPart>
    <w:docPart>
      <w:docPartPr>
        <w:name w:val="00622EE993934B189FC1EE10189BB5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F5841E-7633-4C7B-955F-913DE49B8772}"/>
      </w:docPartPr>
      <w:docPartBody>
        <w:p w:rsidR="00423965" w:rsidRDefault="00000000">
          <w:pPr>
            <w:pStyle w:val="00622EE993934B189FC1EE10189BB577"/>
          </w:pPr>
          <w:r w:rsidRPr="00A24B78">
            <w:t>Profile</w:t>
          </w:r>
        </w:p>
      </w:docPartBody>
    </w:docPart>
    <w:docPart>
      <w:docPartPr>
        <w:name w:val="5D558721B4E44AC98BCDBDAC6C9CA2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B7628B-9FEA-4E3D-900E-DFA893D99BF3}"/>
      </w:docPartPr>
      <w:docPartBody>
        <w:p w:rsidR="00423965" w:rsidRDefault="00000000">
          <w:pPr>
            <w:pStyle w:val="5D558721B4E44AC98BCDBDAC6C9CA204"/>
          </w:pPr>
          <w:r w:rsidRPr="0033248B">
            <w:t>Education</w:t>
          </w:r>
        </w:p>
      </w:docPartBody>
    </w:docPart>
    <w:docPart>
      <w:docPartPr>
        <w:name w:val="79F4102557534358AA4AFF7B94461C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141B9B-8D8B-4013-967E-7AC210CBD744}"/>
      </w:docPartPr>
      <w:docPartBody>
        <w:p w:rsidR="00423965" w:rsidRDefault="00000000">
          <w:pPr>
            <w:pStyle w:val="79F4102557534358AA4AFF7B94461CD6"/>
          </w:pPr>
          <w:r w:rsidRPr="00065553">
            <w:t>Key Skills</w:t>
          </w:r>
        </w:p>
      </w:docPartBody>
    </w:docPart>
    <w:docPart>
      <w:docPartPr>
        <w:name w:val="977CA48F8A6F4AE09E04603B5046D7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A4A89D-8027-4E85-8ECD-D337B23711CE}"/>
      </w:docPartPr>
      <w:docPartBody>
        <w:p w:rsidR="00423965" w:rsidRDefault="00000000">
          <w:pPr>
            <w:pStyle w:val="977CA48F8A6F4AE09E04603B5046D705"/>
          </w:pPr>
          <w:r w:rsidRPr="00065553">
            <w:t>Interests</w:t>
          </w:r>
        </w:p>
      </w:docPartBody>
    </w:docPart>
    <w:docPart>
      <w:docPartPr>
        <w:name w:val="06478B9B25054821A52A9515BC8D42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07EE27-1ABD-4B0D-B74F-4946D22467B5}"/>
      </w:docPartPr>
      <w:docPartBody>
        <w:p w:rsidR="00423965" w:rsidRDefault="00000000">
          <w:pPr>
            <w:pStyle w:val="06478B9B25054821A52A9515BC8D42C4"/>
          </w:pPr>
          <w:r>
            <w:t>Art</w:t>
          </w:r>
        </w:p>
      </w:docPartBody>
    </w:docPart>
    <w:docPart>
      <w:docPartPr>
        <w:name w:val="A0C2D057E4F247E3A18DB5C18CC89A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8D996A-057C-48AA-A631-17D20CDA895C}"/>
      </w:docPartPr>
      <w:docPartBody>
        <w:p w:rsidR="00423965" w:rsidRDefault="00000000">
          <w:pPr>
            <w:pStyle w:val="A0C2D057E4F247E3A18DB5C18CC89A35"/>
          </w:pPr>
          <w:r>
            <w:t>Travel</w:t>
          </w:r>
        </w:p>
      </w:docPartBody>
    </w:docPart>
    <w:docPart>
      <w:docPartPr>
        <w:name w:val="9C4D5717EB26419183344045F73DEC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15B4C9-8864-4E30-83FD-E666CA208334}"/>
      </w:docPartPr>
      <w:docPartBody>
        <w:p w:rsidR="00423965" w:rsidRDefault="00000000">
          <w:pPr>
            <w:pStyle w:val="9C4D5717EB26419183344045F73DEC80"/>
          </w:pPr>
          <w:r w:rsidRPr="00CE7496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9A0"/>
    <w:rsid w:val="00423965"/>
    <w:rsid w:val="00506FE9"/>
    <w:rsid w:val="0055571A"/>
    <w:rsid w:val="007405EB"/>
    <w:rsid w:val="007A2C86"/>
    <w:rsid w:val="00AA79A0"/>
    <w:rsid w:val="00D41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73B300CA6674061A93139E2B64145B5">
    <w:name w:val="473B300CA6674061A93139E2B64145B5"/>
  </w:style>
  <w:style w:type="paragraph" w:customStyle="1" w:styleId="00622EE993934B189FC1EE10189BB577">
    <w:name w:val="00622EE993934B189FC1EE10189BB577"/>
  </w:style>
  <w:style w:type="paragraph" w:customStyle="1" w:styleId="5D558721B4E44AC98BCDBDAC6C9CA204">
    <w:name w:val="5D558721B4E44AC98BCDBDAC6C9CA204"/>
  </w:style>
  <w:style w:type="paragraph" w:customStyle="1" w:styleId="79F4102557534358AA4AFF7B94461CD6">
    <w:name w:val="79F4102557534358AA4AFF7B94461CD6"/>
  </w:style>
  <w:style w:type="paragraph" w:customStyle="1" w:styleId="977CA48F8A6F4AE09E04603B5046D705">
    <w:name w:val="977CA48F8A6F4AE09E04603B5046D705"/>
  </w:style>
  <w:style w:type="paragraph" w:customStyle="1" w:styleId="B0916AE207934D32A010AFF126B56E6C">
    <w:name w:val="B0916AE207934D32A010AFF126B56E6C"/>
  </w:style>
  <w:style w:type="paragraph" w:customStyle="1" w:styleId="06478B9B25054821A52A9515BC8D42C4">
    <w:name w:val="06478B9B25054821A52A9515BC8D42C4"/>
  </w:style>
  <w:style w:type="paragraph" w:customStyle="1" w:styleId="A0C2D057E4F247E3A18DB5C18CC89A35">
    <w:name w:val="A0C2D057E4F247E3A18DB5C18CC89A35"/>
  </w:style>
  <w:style w:type="paragraph" w:customStyle="1" w:styleId="9C4D5717EB26419183344045F73DEC80">
    <w:name w:val="9C4D5717EB26419183344045F73DEC8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ModernResume">
  <a:themeElements>
    <a:clrScheme name="Warm Neutral">
      <a:dk1>
        <a:srgbClr val="000000"/>
      </a:dk1>
      <a:lt1>
        <a:srgbClr val="FFFFFF"/>
      </a:lt1>
      <a:dk2>
        <a:srgbClr val="765F55"/>
      </a:dk2>
      <a:lt2>
        <a:srgbClr val="E7E6E6"/>
      </a:lt2>
      <a:accent1>
        <a:srgbClr val="2F3748"/>
      </a:accent1>
      <a:accent2>
        <a:srgbClr val="BE9168"/>
      </a:accent2>
      <a:accent3>
        <a:srgbClr val="A4AA80"/>
      </a:accent3>
      <a:accent4>
        <a:srgbClr val="D7B15C"/>
      </a:accent4>
      <a:accent5>
        <a:srgbClr val="638276"/>
      </a:accent5>
      <a:accent6>
        <a:srgbClr val="958B8B"/>
      </a:accent6>
      <a:hlink>
        <a:srgbClr val="0563C1"/>
      </a:hlink>
      <a:folHlink>
        <a:srgbClr val="954F72"/>
      </a:folHlink>
    </a:clrScheme>
    <a:fontScheme name="Custom 79">
      <a:majorFont>
        <a:latin typeface="Book Antiqu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0305926A-D910-4AE1-BBC9-5115B8B5BBE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35C8826-FAE8-45D8-8293-DB168F6514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2AB396E-6226-4C7B-B1DD-E1047701B31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Attorney resume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Given Chauke</lastModifiedBy>
  <revision>2</revision>
  <dcterms:created xsi:type="dcterms:W3CDTF">2024-06-18T10:00:00.0000000Z</dcterms:created>
  <dcterms:modified xsi:type="dcterms:W3CDTF">2025-11-22T13:36:52.1497350Z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